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 and objective"/>
      </w:tblPr>
      <w:tblGrid>
        <w:gridCol w:w="9026"/>
      </w:tblGrid>
      <w:tr w:rsidR="00692703" w:rsidRPr="00296A8C" w14:paraId="01712D80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1121B2FA" w14:textId="56A3E6A0" w:rsidR="00692703" w:rsidRPr="00296A8C" w:rsidRDefault="00296A8C" w:rsidP="00296A8C">
            <w:pPr>
              <w:pStyle w:val="Title"/>
              <w:rPr>
                <w:rFonts w:asciiTheme="minorHAnsi" w:hAnsiTheme="minorHAnsi" w:cstheme="minorHAnsi"/>
                <w:color w:val="EE0000"/>
                <w:lang w:val="en-GB"/>
              </w:rPr>
            </w:pPr>
            <w:r>
              <w:rPr>
                <w:rFonts w:asciiTheme="minorHAnsi" w:hAnsiTheme="minorHAnsi" w:cstheme="minorHAnsi"/>
                <w:caps w:val="0"/>
                <w:lang w:val="en-GB"/>
              </w:rPr>
              <w:t>Youssef Atef</w:t>
            </w:r>
          </w:p>
          <w:p w14:paraId="54DBD246" w14:textId="13CD2494" w:rsidR="00692703" w:rsidRPr="00296A8C" w:rsidRDefault="00581ED2" w:rsidP="00913946">
            <w:pPr>
              <w:pStyle w:val="ContactInfo"/>
              <w:contextualSpacing w:val="0"/>
              <w:rPr>
                <w:rFonts w:cstheme="minorHAnsi"/>
                <w:lang w:val="en-GB"/>
              </w:rPr>
            </w:pPr>
            <w:proofErr w:type="spellStart"/>
            <w:r>
              <w:rPr>
                <w:rFonts w:cstheme="minorHAnsi"/>
                <w:lang w:val="en-GB"/>
              </w:rPr>
              <w:t>Banisuef</w:t>
            </w:r>
            <w:proofErr w:type="spellEnd"/>
            <w:r>
              <w:rPr>
                <w:rFonts w:cstheme="minorHAnsi"/>
                <w:lang w:val="en-GB"/>
              </w:rPr>
              <w:t xml:space="preserve"> </w:t>
            </w:r>
            <w:r w:rsidR="00692703" w:rsidRPr="00296A8C">
              <w:rPr>
                <w:rFonts w:cstheme="minorHAnsi"/>
                <w:lang w:val="en-GB" w:bidi="en-GB"/>
              </w:rPr>
              <w:t xml:space="preserve"> </w:t>
            </w:r>
            <w:sdt>
              <w:sdtPr>
                <w:rPr>
                  <w:rFonts w:cstheme="minorHAnsi"/>
                  <w:lang w:val="en-GB"/>
                </w:rPr>
                <w:alias w:val="Divider dot:"/>
                <w:tag w:val="Divider dot:"/>
                <w:id w:val="-1459182552"/>
                <w:placeholder>
                  <w:docPart w:val="D97510EFBDD9472A9F6C8F003F99D7DE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296A8C">
                  <w:rPr>
                    <w:rFonts w:cstheme="minorHAnsi"/>
                    <w:lang w:val="en-GB" w:bidi="en-GB"/>
                  </w:rPr>
                  <w:t>·</w:t>
                </w:r>
              </w:sdtContent>
            </w:sdt>
            <w:r w:rsidR="00692703" w:rsidRPr="00296A8C">
              <w:rPr>
                <w:rFonts w:cstheme="minorHAnsi"/>
                <w:lang w:val="en-GB" w:bidi="en-GB"/>
              </w:rPr>
              <w:t xml:space="preserve"> </w:t>
            </w:r>
            <w:r>
              <w:rPr>
                <w:rFonts w:cstheme="minorHAnsi"/>
                <w:lang w:val="en-GB"/>
              </w:rPr>
              <w:t>01208430849</w:t>
            </w:r>
          </w:p>
          <w:p w14:paraId="101E9CC7" w14:textId="62FCF4F9" w:rsidR="00692703" w:rsidRPr="00296A8C" w:rsidRDefault="00581ED2" w:rsidP="00913946">
            <w:pPr>
              <w:pStyle w:val="ContactInfoEmphasis"/>
              <w:contextualSpacing w:val="0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 w:bidi="en-GB"/>
              </w:rPr>
              <w:t>youssefmarouf289@gmail.com</w:t>
            </w:r>
            <w:r w:rsidR="00692703" w:rsidRPr="00296A8C">
              <w:rPr>
                <w:rFonts w:cstheme="minorHAnsi"/>
                <w:lang w:val="en-GB" w:bidi="en-GB"/>
              </w:rPr>
              <w:t xml:space="preserve"> </w:t>
            </w:r>
          </w:p>
        </w:tc>
      </w:tr>
      <w:tr w:rsidR="009571D8" w:rsidRPr="00296A8C" w14:paraId="76C07DC8" w14:textId="77777777" w:rsidTr="00742387">
        <w:trPr>
          <w:trHeight w:val="2173"/>
        </w:trPr>
        <w:tc>
          <w:tcPr>
            <w:tcW w:w="9360" w:type="dxa"/>
            <w:tcMar>
              <w:top w:w="432" w:type="dxa"/>
            </w:tcMar>
          </w:tcPr>
          <w:p w14:paraId="13387B63" w14:textId="77777777" w:rsidR="001755A8" w:rsidRDefault="00581ED2" w:rsidP="00742387">
            <w:pPr>
              <w:contextualSpacing w:val="0"/>
              <w:jc w:val="center"/>
              <w:rPr>
                <w:rFonts w:cstheme="minorHAnsi"/>
                <w:sz w:val="28"/>
                <w:szCs w:val="28"/>
                <w:rtl/>
                <w:lang w:val="en-GB"/>
              </w:rPr>
            </w:pPr>
            <w:r w:rsidRPr="00581ED2">
              <w:rPr>
                <w:rFonts w:cstheme="minorHAnsi"/>
                <w:sz w:val="28"/>
                <w:szCs w:val="28"/>
                <w:lang w:val="en-GB"/>
              </w:rPr>
              <w:t>Frontend developer Website</w:t>
            </w:r>
          </w:p>
          <w:p w14:paraId="47BBA9D2" w14:textId="77777777" w:rsidR="00742387" w:rsidRDefault="00742387" w:rsidP="00742387">
            <w:pPr>
              <w:contextualSpacing w:val="0"/>
              <w:jc w:val="center"/>
              <w:rPr>
                <w:rFonts w:cstheme="minorHAnsi"/>
                <w:sz w:val="28"/>
                <w:szCs w:val="28"/>
                <w:rtl/>
                <w:lang w:val="en-GB" w:bidi="ar-EG"/>
              </w:rPr>
            </w:pPr>
          </w:p>
          <w:p w14:paraId="5F6F1780" w14:textId="77777777" w:rsidR="00742387" w:rsidRDefault="00742387" w:rsidP="00742387">
            <w:pPr>
              <w:rPr>
                <w:rFonts w:cstheme="minorHAnsi"/>
                <w:b/>
                <w:bCs/>
                <w:sz w:val="28"/>
                <w:szCs w:val="28"/>
                <w:rtl/>
                <w:lang w:val="en-GB" w:bidi="ar-EG"/>
              </w:rPr>
            </w:pPr>
            <w:r w:rsidRPr="00742387">
              <w:rPr>
                <w:rFonts w:cstheme="minorHAnsi"/>
                <w:b/>
                <w:bCs/>
                <w:sz w:val="28"/>
                <w:szCs w:val="28"/>
                <w:lang w:val="en-GB" w:bidi="ar-EG"/>
              </w:rPr>
              <w:t>Professional Summary</w:t>
            </w:r>
          </w:p>
          <w:p w14:paraId="68AC84FF" w14:textId="165EEDEA" w:rsidR="00742387" w:rsidRPr="00742387" w:rsidRDefault="00742387" w:rsidP="00742387">
            <w:pPr>
              <w:rPr>
                <w:rFonts w:cstheme="minorHAnsi"/>
                <w:sz w:val="20"/>
                <w:szCs w:val="20"/>
                <w:lang w:val="en-GB" w:bidi="ar-EG"/>
              </w:rPr>
            </w:pPr>
            <w:r w:rsidRPr="00742387">
              <w:rPr>
                <w:rFonts w:cstheme="minorHAnsi"/>
                <w:lang w:bidi="ar-EG"/>
              </w:rPr>
              <w:t>Front-End Developer (Fresh Graduate) passionate about building interactive and responsive web experiences. With </w:t>
            </w:r>
            <w:r w:rsidRPr="00742387">
              <w:rPr>
                <w:rFonts w:cstheme="minorHAnsi"/>
                <w:b/>
                <w:bCs/>
                <w:lang w:bidi="ar-EG"/>
              </w:rPr>
              <w:t>1 year of hands-on experience</w:t>
            </w:r>
            <w:r w:rsidRPr="00742387">
              <w:rPr>
                <w:rFonts w:cstheme="minorHAnsi"/>
                <w:lang w:bidi="ar-EG"/>
              </w:rPr>
              <w:t> in UI development using </w:t>
            </w:r>
            <w:r w:rsidRPr="00742387">
              <w:rPr>
                <w:rFonts w:cstheme="minorHAnsi"/>
                <w:b/>
                <w:bCs/>
                <w:lang w:bidi="ar-EG"/>
              </w:rPr>
              <w:t>HTML, CSS, JavaScript, and React</w:t>
            </w:r>
            <w:r w:rsidRPr="00742387">
              <w:rPr>
                <w:rFonts w:cstheme="minorHAnsi"/>
                <w:lang w:bidi="ar-EG"/>
              </w:rPr>
              <w:t>, I specialize in turning designs into functional websites while ensuring a seamless user experience.</w:t>
            </w:r>
          </w:p>
          <w:p w14:paraId="6DEB4B9B" w14:textId="4BBBCBB8" w:rsidR="00742387" w:rsidRPr="00581ED2" w:rsidRDefault="00742387" w:rsidP="00742387">
            <w:pPr>
              <w:contextualSpacing w:val="0"/>
              <w:rPr>
                <w:rFonts w:cstheme="minorHAnsi" w:hint="cs"/>
                <w:sz w:val="28"/>
                <w:szCs w:val="28"/>
                <w:rtl/>
                <w:lang w:val="en-GB" w:bidi="ar-EG"/>
              </w:rPr>
            </w:pPr>
          </w:p>
        </w:tc>
      </w:tr>
    </w:tbl>
    <w:p w14:paraId="51A64C6E" w14:textId="29C0F8B2" w:rsidR="004E01EB" w:rsidRDefault="004E01EB" w:rsidP="005E588F">
      <w:pPr>
        <w:pStyle w:val="Heading1"/>
        <w:rPr>
          <w:rFonts w:asciiTheme="minorHAnsi" w:hAnsiTheme="minorHAnsi" w:cstheme="minorHAnsi"/>
          <w:rtl/>
          <w:lang w:val="en-GB" w:bidi="ar-EG"/>
        </w:rPr>
      </w:pPr>
    </w:p>
    <w:p w14:paraId="24D2F2DD" w14:textId="77777777" w:rsidR="00742387" w:rsidRPr="00296A8C" w:rsidRDefault="00742387" w:rsidP="005E588F">
      <w:pPr>
        <w:pStyle w:val="Heading1"/>
        <w:rPr>
          <w:rFonts w:asciiTheme="minorHAnsi" w:hAnsiTheme="minorHAnsi" w:cstheme="minorHAnsi" w:hint="cs"/>
          <w:rtl/>
          <w:lang w:val="en-GB" w:bidi="ar-EG"/>
        </w:rPr>
      </w:pPr>
    </w:p>
    <w:sdt>
      <w:sdtPr>
        <w:rPr>
          <w:rFonts w:asciiTheme="minorHAnsi" w:hAnsiTheme="minorHAnsi" w:cstheme="minorHAnsi"/>
          <w:lang w:val="en-GB"/>
        </w:rPr>
        <w:alias w:val="Education:"/>
        <w:tag w:val="Education:"/>
        <w:id w:val="-1908763273"/>
        <w:placeholder>
          <w:docPart w:val="4B16895CD6354127BD03A8AF025F39C1"/>
        </w:placeholder>
        <w:temporary/>
        <w:showingPlcHdr/>
        <w15:appearance w15:val="hidden"/>
      </w:sdtPr>
      <w:sdtEndPr/>
      <w:sdtContent>
        <w:p w14:paraId="74B932ED" w14:textId="77777777" w:rsidR="00DA59AA" w:rsidRPr="00296A8C" w:rsidRDefault="00DA59AA" w:rsidP="0097790C">
          <w:pPr>
            <w:pStyle w:val="Heading1"/>
            <w:rPr>
              <w:rFonts w:asciiTheme="minorHAnsi" w:hAnsiTheme="minorHAnsi" w:cstheme="minorHAnsi"/>
              <w:lang w:val="en-GB"/>
            </w:rPr>
          </w:pPr>
          <w:r w:rsidRPr="00296A8C">
            <w:rPr>
              <w:rFonts w:asciiTheme="minorHAnsi" w:hAnsiTheme="minorHAnsi" w:cstheme="minorHAnsi"/>
              <w:lang w:val="en-GB" w:bidi="en-GB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58"/>
      </w:tblGrid>
      <w:tr w:rsidR="001D0BF1" w:rsidRPr="00296A8C" w14:paraId="5090D100" w14:textId="77777777" w:rsidTr="00742387">
        <w:tc>
          <w:tcPr>
            <w:tcW w:w="8958" w:type="dxa"/>
          </w:tcPr>
          <w:p w14:paraId="7FE39EC9" w14:textId="678E786C" w:rsidR="001D0BF1" w:rsidRPr="00296A8C" w:rsidRDefault="001D0BF1" w:rsidP="001D0BF1">
            <w:pPr>
              <w:pStyle w:val="Heading3"/>
              <w:contextualSpacing w:val="0"/>
              <w:rPr>
                <w:rFonts w:cstheme="minorHAnsi"/>
                <w:lang w:val="en-GB"/>
              </w:rPr>
            </w:pPr>
            <w:r w:rsidRPr="00296A8C">
              <w:rPr>
                <w:rFonts w:cstheme="minorHAnsi"/>
                <w:lang w:val="en-GB" w:bidi="en-GB"/>
              </w:rPr>
              <w:t xml:space="preserve"> </w:t>
            </w:r>
            <w:sdt>
              <w:sdtPr>
                <w:rPr>
                  <w:rFonts w:cstheme="minorHAnsi"/>
                  <w:lang w:val="en-GB"/>
                </w:rPr>
                <w:alias w:val="Enter year of college/university 1:"/>
                <w:tag w:val="Enter year of college/university 1:"/>
                <w:id w:val="871491248"/>
                <w:placeholder>
                  <w:docPart w:val="42788BE4BD434587831E46F5B0B831CF"/>
                </w:placeholder>
                <w:temporary/>
                <w:showingPlcHdr/>
                <w15:appearance w15:val="hidden"/>
              </w:sdtPr>
              <w:sdtEndPr/>
              <w:sdtContent>
                <w:r w:rsidRPr="00296A8C">
                  <w:rPr>
                    <w:rFonts w:cstheme="minorHAnsi"/>
                    <w:lang w:val="en-GB" w:bidi="en-GB"/>
                  </w:rPr>
                  <w:t>Year</w:t>
                </w:r>
              </w:sdtContent>
            </w:sdt>
          </w:p>
          <w:p w14:paraId="38CAA10A" w14:textId="5EB47E26" w:rsidR="007538DC" w:rsidRPr="00296A8C" w:rsidRDefault="005E588F" w:rsidP="007538DC">
            <w:pPr>
              <w:contextualSpacing w:val="0"/>
              <w:rPr>
                <w:rFonts w:cstheme="minorHAnsi"/>
                <w:lang w:val="en-GB"/>
              </w:rPr>
            </w:pPr>
            <w:r w:rsidRPr="005E588F">
              <w:rPr>
                <w:rFonts w:eastAsiaTheme="majorEastAsia" w:cstheme="minorHAnsi"/>
                <w:b/>
                <w:caps/>
                <w:color w:val="1D824C" w:themeColor="accent1"/>
                <w:sz w:val="26"/>
                <w:szCs w:val="26"/>
                <w:lang w:val="en-GB"/>
              </w:rPr>
              <w:t>Information Systems Graduate 2025</w:t>
            </w:r>
            <w:r w:rsidRPr="005E588F">
              <w:rPr>
                <w:rFonts w:eastAsiaTheme="majorEastAsia" w:cstheme="minorHAnsi"/>
                <w:b/>
                <w:caps/>
                <w:color w:val="1D824C" w:themeColor="accent1"/>
                <w:sz w:val="26"/>
                <w:szCs w:val="26"/>
                <w:lang w:val="en-GB"/>
              </w:rPr>
              <w:t xml:space="preserve"> </w:t>
            </w:r>
          </w:p>
        </w:tc>
      </w:tr>
      <w:tr w:rsidR="00F61DF9" w:rsidRPr="00296A8C" w14:paraId="2CA0AC9F" w14:textId="77777777" w:rsidTr="00742387">
        <w:tc>
          <w:tcPr>
            <w:tcW w:w="8958" w:type="dxa"/>
            <w:tcMar>
              <w:top w:w="216" w:type="dxa"/>
            </w:tcMar>
          </w:tcPr>
          <w:p w14:paraId="1188152A" w14:textId="32E0CAF1" w:rsidR="00F61DF9" w:rsidRPr="00296A8C" w:rsidRDefault="00F61DF9" w:rsidP="00F61DF9">
            <w:pPr>
              <w:rPr>
                <w:rFonts w:cstheme="minorHAnsi"/>
                <w:lang w:val="en-GB"/>
              </w:rPr>
            </w:pPr>
          </w:p>
        </w:tc>
      </w:tr>
    </w:tbl>
    <w:sdt>
      <w:sdtPr>
        <w:rPr>
          <w:rFonts w:asciiTheme="minorHAnsi" w:hAnsiTheme="minorHAnsi" w:cstheme="minorHAnsi"/>
          <w:lang w:val="en-GB"/>
        </w:rPr>
        <w:alias w:val="Skills:"/>
        <w:tag w:val="Skills:"/>
        <w:id w:val="-1392877668"/>
        <w:placeholder>
          <w:docPart w:val="1FD4C0581AD544EE80777775BBD39741"/>
        </w:placeholder>
        <w:temporary/>
        <w:showingPlcHdr/>
        <w15:appearance w15:val="hidden"/>
      </w:sdtPr>
      <w:sdtEndPr/>
      <w:sdtContent>
        <w:p w14:paraId="2B0B2ABA" w14:textId="77777777" w:rsidR="00486277" w:rsidRPr="00296A8C" w:rsidRDefault="00486277" w:rsidP="00486277">
          <w:pPr>
            <w:pStyle w:val="Heading1"/>
            <w:rPr>
              <w:rFonts w:asciiTheme="minorHAnsi" w:hAnsiTheme="minorHAnsi" w:cstheme="minorHAnsi"/>
              <w:lang w:val="en-GB"/>
            </w:rPr>
          </w:pPr>
          <w:r w:rsidRPr="00296A8C">
            <w:rPr>
              <w:rFonts w:asciiTheme="minorHAnsi" w:hAnsiTheme="minorHAnsi" w:cstheme="minorHAnsi"/>
              <w:lang w:val="en-GB" w:bidi="en-GB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504"/>
        <w:gridCol w:w="4522"/>
      </w:tblGrid>
      <w:tr w:rsidR="005E588F" w:rsidRPr="00296A8C" w14:paraId="5E5828E1" w14:textId="77777777" w:rsidTr="00742387">
        <w:trPr>
          <w:trHeight w:val="1642"/>
        </w:trPr>
        <w:tc>
          <w:tcPr>
            <w:tcW w:w="4504" w:type="dxa"/>
          </w:tcPr>
          <w:p w14:paraId="0BD39366" w14:textId="77777777" w:rsidR="005E588F" w:rsidRPr="00296A8C" w:rsidRDefault="005E588F" w:rsidP="00581ED2">
            <w:pPr>
              <w:pStyle w:val="ListBullet"/>
              <w:contextualSpacing w:val="0"/>
              <w:rPr>
                <w:rFonts w:cstheme="minorHAnsi"/>
                <w:lang w:val="en-GB"/>
              </w:rPr>
            </w:pPr>
            <w:r w:rsidRPr="00581ED2">
              <w:rPr>
                <w:rFonts w:cstheme="minorHAnsi"/>
              </w:rPr>
              <w:t>User Interface Design (UI Design)</w:t>
            </w:r>
          </w:p>
          <w:p w14:paraId="4ECA578B" w14:textId="77777777" w:rsidR="005E588F" w:rsidRDefault="005E588F" w:rsidP="006E1507">
            <w:pPr>
              <w:pStyle w:val="ListBullet"/>
              <w:contextualSpacing w:val="0"/>
              <w:rPr>
                <w:rFonts w:cstheme="minorHAnsi"/>
                <w:lang w:val="en-GB"/>
              </w:rPr>
            </w:pPr>
            <w:r w:rsidRPr="005E588F">
              <w:rPr>
                <w:rFonts w:cstheme="minorHAnsi"/>
                <w:lang w:val="en-GB"/>
              </w:rPr>
              <w:t>I work under pressure</w:t>
            </w:r>
          </w:p>
          <w:p w14:paraId="6AF8E546" w14:textId="77777777" w:rsidR="005E588F" w:rsidRDefault="005E588F" w:rsidP="006E1507">
            <w:pPr>
              <w:pStyle w:val="ListBullet"/>
              <w:contextualSpacing w:val="0"/>
              <w:rPr>
                <w:rFonts w:cstheme="minorHAnsi"/>
                <w:lang w:val="en-GB"/>
              </w:rPr>
            </w:pPr>
            <w:r w:rsidRPr="005E588F">
              <w:rPr>
                <w:rFonts w:cstheme="minorHAnsi"/>
                <w:lang w:val="en-GB"/>
              </w:rPr>
              <w:t>Solve problems</w:t>
            </w:r>
          </w:p>
          <w:p w14:paraId="438D3EC5" w14:textId="6980A2DE" w:rsidR="00742387" w:rsidRPr="00296A8C" w:rsidRDefault="00742387" w:rsidP="00742387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lang w:val="en-GB"/>
              </w:rPr>
            </w:pPr>
            <w:r>
              <w:rPr>
                <w:rFonts w:cstheme="minorHAnsi" w:hint="cs"/>
                <w:rtl/>
                <w:lang w:val="en-GB"/>
              </w:rPr>
              <w:t xml:space="preserve"> </w:t>
            </w:r>
          </w:p>
        </w:tc>
        <w:tc>
          <w:tcPr>
            <w:tcW w:w="4522" w:type="dxa"/>
            <w:tcMar>
              <w:left w:w="360" w:type="dxa"/>
            </w:tcMar>
          </w:tcPr>
          <w:sdt>
            <w:sdtPr>
              <w:rPr>
                <w:rFonts w:cstheme="minorHAnsi"/>
                <w:lang w:val="en-GB"/>
              </w:rPr>
              <w:alias w:val="Enter skills 3:"/>
              <w:tag w:val="Enter skills 3:"/>
              <w:id w:val="-44765742"/>
              <w:placeholder>
                <w:docPart w:val="E1DC12DCB12D4A0BA299FB634B9975CF"/>
              </w:placeholder>
              <w:temporary/>
              <w:showingPlcHdr/>
              <w15:appearance w15:val="hidden"/>
            </w:sdtPr>
            <w:sdtContent>
              <w:p w14:paraId="1CADEC27" w14:textId="77777777" w:rsidR="005E588F" w:rsidRPr="00296A8C" w:rsidRDefault="005E588F" w:rsidP="006E1507">
                <w:pPr>
                  <w:pStyle w:val="ListBullet"/>
                  <w:contextualSpacing w:val="0"/>
                  <w:rPr>
                    <w:rFonts w:cstheme="minorHAnsi"/>
                    <w:lang w:val="en-GB"/>
                  </w:rPr>
                </w:pPr>
                <w:r w:rsidRPr="00296A8C">
                  <w:rPr>
                    <w:rFonts w:cstheme="minorHAnsi"/>
                    <w:lang w:val="en-GB" w:bidi="en-GB"/>
                  </w:rPr>
                  <w:t>List one of your strengths</w:t>
                </w:r>
              </w:p>
            </w:sdtContent>
          </w:sdt>
          <w:sdt>
            <w:sdtPr>
              <w:rPr>
                <w:rFonts w:cstheme="minorHAnsi"/>
                <w:lang w:val="en-GB"/>
              </w:rPr>
              <w:alias w:val="Enter skills 4:"/>
              <w:tag w:val="Enter skills 4:"/>
              <w:id w:val="211320672"/>
              <w:placeholder>
                <w:docPart w:val="6B9208E9E70542B9A5088770AFCBA84E"/>
              </w:placeholder>
              <w:temporary/>
              <w:showingPlcHdr/>
              <w15:appearance w15:val="hidden"/>
            </w:sdtPr>
            <w:sdtContent>
              <w:p w14:paraId="57494CD0" w14:textId="77777777" w:rsidR="005E588F" w:rsidRPr="00296A8C" w:rsidRDefault="005E588F" w:rsidP="006E1507">
                <w:pPr>
                  <w:pStyle w:val="ListBullet"/>
                  <w:contextualSpacing w:val="0"/>
                  <w:rPr>
                    <w:rFonts w:cstheme="minorHAnsi"/>
                    <w:lang w:val="en-GB"/>
                  </w:rPr>
                </w:pPr>
                <w:r w:rsidRPr="00296A8C">
                  <w:rPr>
                    <w:rFonts w:cstheme="minorHAnsi"/>
                    <w:lang w:val="en-GB" w:bidi="en-GB"/>
                  </w:rPr>
                  <w:t>List one of your strengths</w:t>
                </w:r>
              </w:p>
            </w:sdtContent>
          </w:sdt>
          <w:sdt>
            <w:sdtPr>
              <w:rPr>
                <w:rFonts w:cstheme="minorHAnsi"/>
                <w:lang w:val="en-GB"/>
              </w:rPr>
              <w:alias w:val="Enter skills 5:"/>
              <w:tag w:val="Enter skills 5:"/>
              <w:id w:val="-316805297"/>
              <w:placeholder>
                <w:docPart w:val="7177F9E9F6AF4C80AF6EF1296FB7B9F3"/>
              </w:placeholder>
              <w:temporary/>
              <w:showingPlcHdr/>
              <w15:appearance w15:val="hidden"/>
            </w:sdtPr>
            <w:sdtContent>
              <w:p w14:paraId="3214ADB1" w14:textId="77777777" w:rsidR="005E588F" w:rsidRPr="00296A8C" w:rsidRDefault="005E588F" w:rsidP="006E1507">
                <w:pPr>
                  <w:pStyle w:val="ListBullet"/>
                  <w:contextualSpacing w:val="0"/>
                  <w:rPr>
                    <w:rFonts w:cstheme="minorHAnsi"/>
                    <w:lang w:val="en-GB"/>
                  </w:rPr>
                </w:pPr>
                <w:r w:rsidRPr="00296A8C">
                  <w:rPr>
                    <w:rFonts w:cstheme="minorHAnsi"/>
                    <w:lang w:val="en-GB" w:bidi="en-GB"/>
                  </w:rPr>
                  <w:t>List one of your strengths</w:t>
                </w:r>
              </w:p>
            </w:sdtContent>
          </w:sdt>
        </w:tc>
      </w:tr>
    </w:tbl>
    <w:p w14:paraId="3C3F97BB" w14:textId="77777777" w:rsidR="00742387" w:rsidRPr="00742387" w:rsidRDefault="00742387" w:rsidP="00742387">
      <w:pPr>
        <w:rPr>
          <w:rFonts w:eastAsiaTheme="majorEastAsia" w:cstheme="minorHAnsi"/>
          <w:b/>
          <w:caps/>
          <w:color w:val="262626" w:themeColor="text1" w:themeTint="D9"/>
          <w:sz w:val="28"/>
          <w:szCs w:val="32"/>
          <w:lang w:val="en-GB"/>
        </w:rPr>
      </w:pPr>
      <w:r w:rsidRPr="00742387">
        <w:rPr>
          <w:rFonts w:eastAsiaTheme="majorEastAsia" w:cstheme="minorHAnsi"/>
          <w:b/>
          <w:bCs/>
          <w:caps/>
          <w:color w:val="262626" w:themeColor="text1" w:themeTint="D9"/>
          <w:sz w:val="28"/>
          <w:szCs w:val="32"/>
          <w:lang w:val="en-GB"/>
        </w:rPr>
        <w:t>Work Experience</w:t>
      </w:r>
    </w:p>
    <w:p w14:paraId="5697FAD8" w14:textId="44A01A0F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1. Front-End Developer - Freelance</w:t>
      </w:r>
    </w:p>
    <w:p w14:paraId="1F7F09DC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*July 2023 - Present*</w:t>
      </w:r>
    </w:p>
    <w:p w14:paraId="67AA0B25" w14:textId="77777777" w:rsidR="00742387" w:rsidRPr="00742387" w:rsidRDefault="00742387" w:rsidP="00742387">
      <w:pPr>
        <w:numPr>
          <w:ilvl w:val="0"/>
          <w:numId w:val="14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Developed responsive web interfaces using </w:t>
      </w:r>
      <w:r w:rsidRPr="00742387">
        <w:rPr>
          <w:rFonts w:cstheme="minorHAnsi"/>
          <w:b/>
          <w:bCs/>
          <w:lang w:val="en-GB"/>
        </w:rPr>
        <w:t>HTML5, CSS3, and JavaScript</w:t>
      </w:r>
      <w:r w:rsidRPr="00742387">
        <w:rPr>
          <w:rFonts w:cstheme="minorHAnsi"/>
          <w:lang w:val="en-GB"/>
        </w:rPr>
        <w:t>.</w:t>
      </w:r>
    </w:p>
    <w:p w14:paraId="017A7C90" w14:textId="77777777" w:rsidR="00742387" w:rsidRPr="00742387" w:rsidRDefault="00742387" w:rsidP="00742387">
      <w:pPr>
        <w:numPr>
          <w:ilvl w:val="0"/>
          <w:numId w:val="14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Improved website performance, increasing load speed by </w:t>
      </w:r>
      <w:r w:rsidRPr="00742387">
        <w:rPr>
          <w:rFonts w:cstheme="minorHAnsi"/>
          <w:b/>
          <w:bCs/>
          <w:lang w:val="en-GB"/>
        </w:rPr>
        <w:t>30%</w:t>
      </w:r>
      <w:r w:rsidRPr="00742387">
        <w:rPr>
          <w:rFonts w:cstheme="minorHAnsi"/>
          <w:lang w:val="en-GB"/>
        </w:rPr>
        <w:t>.</w:t>
      </w:r>
    </w:p>
    <w:p w14:paraId="530945ED" w14:textId="77777777" w:rsidR="00742387" w:rsidRPr="00742387" w:rsidRDefault="00742387" w:rsidP="00742387">
      <w:pPr>
        <w:numPr>
          <w:ilvl w:val="0"/>
          <w:numId w:val="14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Collaborated with UI/UX designers to implement pixel-perfect designs.</w:t>
      </w:r>
    </w:p>
    <w:p w14:paraId="25CC75FC" w14:textId="77777777" w:rsidR="00742387" w:rsidRPr="00742387" w:rsidRDefault="00742387" w:rsidP="00742387">
      <w:pPr>
        <w:numPr>
          <w:ilvl w:val="0"/>
          <w:numId w:val="14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Key Projects:</w:t>
      </w:r>
    </w:p>
    <w:p w14:paraId="2FD6FE2B" w14:textId="77777777" w:rsidR="00742387" w:rsidRPr="00742387" w:rsidRDefault="00742387" w:rsidP="00742387">
      <w:pPr>
        <w:numPr>
          <w:ilvl w:val="1"/>
          <w:numId w:val="14"/>
        </w:numPr>
        <w:rPr>
          <w:rFonts w:cstheme="minorHAnsi"/>
          <w:lang w:val="en-GB"/>
        </w:rPr>
      </w:pPr>
      <w:proofErr w:type="spellStart"/>
      <w:r w:rsidRPr="00742387">
        <w:rPr>
          <w:rFonts w:cstheme="minorHAnsi"/>
          <w:b/>
          <w:bCs/>
          <w:lang w:val="en-GB"/>
        </w:rPr>
        <w:t>BookStore</w:t>
      </w:r>
      <w:proofErr w:type="spellEnd"/>
      <w:r w:rsidRPr="00742387">
        <w:rPr>
          <w:rFonts w:cstheme="minorHAnsi"/>
          <w:b/>
          <w:bCs/>
          <w:lang w:val="en-GB"/>
        </w:rPr>
        <w:t xml:space="preserve"> Online (E-commerce):</w:t>
      </w:r>
    </w:p>
    <w:p w14:paraId="65E1853F" w14:textId="77777777" w:rsidR="00742387" w:rsidRPr="00742387" w:rsidRDefault="00742387" w:rsidP="00742387">
      <w:pPr>
        <w:numPr>
          <w:ilvl w:val="2"/>
          <w:numId w:val="14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 xml:space="preserve">Built a book </w:t>
      </w:r>
      <w:proofErr w:type="spellStart"/>
      <w:r w:rsidRPr="00742387">
        <w:rPr>
          <w:rFonts w:cstheme="minorHAnsi"/>
          <w:lang w:val="en-GB"/>
        </w:rPr>
        <w:t>catalog</w:t>
      </w:r>
      <w:proofErr w:type="spellEnd"/>
      <w:r w:rsidRPr="00742387">
        <w:rPr>
          <w:rFonts w:cstheme="minorHAnsi"/>
          <w:lang w:val="en-GB"/>
        </w:rPr>
        <w:t xml:space="preserve"> and cart system.</w:t>
      </w:r>
    </w:p>
    <w:p w14:paraId="17C1A29F" w14:textId="77777777" w:rsidR="00742387" w:rsidRPr="00742387" w:rsidRDefault="00742387" w:rsidP="00742387">
      <w:pPr>
        <w:numPr>
          <w:ilvl w:val="2"/>
          <w:numId w:val="14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Implemented a secure checkout page with JavaScript.</w:t>
      </w:r>
    </w:p>
    <w:p w14:paraId="7A887457" w14:textId="77777777" w:rsidR="00742387" w:rsidRPr="00742387" w:rsidRDefault="00742387" w:rsidP="00742387">
      <w:pPr>
        <w:numPr>
          <w:ilvl w:val="1"/>
          <w:numId w:val="14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Educational Service Platform:</w:t>
      </w:r>
    </w:p>
    <w:p w14:paraId="5FE431DA" w14:textId="77777777" w:rsidR="00742387" w:rsidRPr="00742387" w:rsidRDefault="00742387" w:rsidP="00742387">
      <w:pPr>
        <w:numPr>
          <w:ilvl w:val="2"/>
          <w:numId w:val="14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Developed an interactive UI using React.js.</w:t>
      </w:r>
    </w:p>
    <w:p w14:paraId="505968F6" w14:textId="62734D3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2. Front-End Intern - [</w:t>
      </w:r>
      <w:r>
        <w:rPr>
          <w:rFonts w:cstheme="minorHAnsi"/>
          <w:b/>
          <w:bCs/>
          <w:lang w:val="en-GB"/>
        </w:rPr>
        <w:t xml:space="preserve"> </w:t>
      </w:r>
      <w:proofErr w:type="gramStart"/>
      <w:r>
        <w:rPr>
          <w:rFonts w:cstheme="minorHAnsi"/>
          <w:b/>
          <w:bCs/>
          <w:lang w:val="en-GB"/>
        </w:rPr>
        <w:t xml:space="preserve">NTI </w:t>
      </w:r>
      <w:r w:rsidRPr="00742387">
        <w:rPr>
          <w:rFonts w:cstheme="minorHAnsi"/>
          <w:b/>
          <w:bCs/>
          <w:lang w:val="en-GB"/>
        </w:rPr>
        <w:t>]</w:t>
      </w:r>
      <w:proofErr w:type="gramEnd"/>
      <w:r w:rsidRPr="00742387">
        <w:rPr>
          <w:rFonts w:cstheme="minorHAnsi"/>
          <w:b/>
          <w:bCs/>
          <w:lang w:val="en-GB"/>
        </w:rPr>
        <w:t xml:space="preserve"> (IT Solutions)</w:t>
      </w:r>
    </w:p>
    <w:p w14:paraId="111C8D5F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*March 2023 - June 2023*</w:t>
      </w:r>
    </w:p>
    <w:p w14:paraId="0F682D7D" w14:textId="77777777" w:rsidR="00742387" w:rsidRPr="00742387" w:rsidRDefault="00742387" w:rsidP="00742387">
      <w:pPr>
        <w:numPr>
          <w:ilvl w:val="0"/>
          <w:numId w:val="15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Contributed to a CMS platform’s front-end development.</w:t>
      </w:r>
    </w:p>
    <w:p w14:paraId="2AA5BBD3" w14:textId="77777777" w:rsidR="00742387" w:rsidRPr="00742387" w:rsidRDefault="00742387" w:rsidP="00742387">
      <w:pPr>
        <w:numPr>
          <w:ilvl w:val="0"/>
          <w:numId w:val="15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Used </w:t>
      </w:r>
      <w:r w:rsidRPr="00742387">
        <w:rPr>
          <w:rFonts w:cstheme="minorHAnsi"/>
          <w:b/>
          <w:bCs/>
          <w:lang w:val="en-GB"/>
        </w:rPr>
        <w:t>Git</w:t>
      </w:r>
      <w:r w:rsidRPr="00742387">
        <w:rPr>
          <w:rFonts w:cstheme="minorHAnsi"/>
          <w:lang w:val="en-GB"/>
        </w:rPr>
        <w:t> for version control and team collaboration.</w:t>
      </w:r>
    </w:p>
    <w:p w14:paraId="332355F6" w14:textId="77777777" w:rsidR="00742387" w:rsidRPr="00742387" w:rsidRDefault="00742387" w:rsidP="00742387">
      <w:pPr>
        <w:numPr>
          <w:ilvl w:val="0"/>
          <w:numId w:val="15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Debugged UI issues and improved cross-browser compatibility.</w:t>
      </w:r>
    </w:p>
    <w:p w14:paraId="40BC54AF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lastRenderedPageBreak/>
        <w:t xml:space="preserve">1. </w:t>
      </w:r>
      <w:proofErr w:type="spellStart"/>
      <w:r w:rsidRPr="00742387">
        <w:rPr>
          <w:rFonts w:cstheme="minorHAnsi"/>
          <w:b/>
          <w:bCs/>
          <w:lang w:val="en-GB"/>
        </w:rPr>
        <w:t>BookStore</w:t>
      </w:r>
      <w:proofErr w:type="spellEnd"/>
      <w:r w:rsidRPr="00742387">
        <w:rPr>
          <w:rFonts w:cstheme="minorHAnsi"/>
          <w:b/>
          <w:bCs/>
          <w:lang w:val="en-GB"/>
        </w:rPr>
        <w:t xml:space="preserve"> Online (E-commerce Website)</w:t>
      </w:r>
    </w:p>
    <w:p w14:paraId="14098489" w14:textId="77777777" w:rsidR="00742387" w:rsidRPr="00742387" w:rsidRDefault="00742387" w:rsidP="00742387">
      <w:pPr>
        <w:numPr>
          <w:ilvl w:val="0"/>
          <w:numId w:val="16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Tech Stack:</w:t>
      </w:r>
      <w:r w:rsidRPr="00742387">
        <w:rPr>
          <w:rFonts w:cstheme="minorHAnsi"/>
          <w:lang w:val="en-GB"/>
        </w:rPr>
        <w:t> HTML, CSS, JavaScript, React</w:t>
      </w:r>
    </w:p>
    <w:p w14:paraId="4C2E2FC5" w14:textId="77777777" w:rsidR="00742387" w:rsidRPr="00742387" w:rsidRDefault="00742387" w:rsidP="00742387">
      <w:pPr>
        <w:numPr>
          <w:ilvl w:val="0"/>
          <w:numId w:val="16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Features:</w:t>
      </w:r>
    </w:p>
    <w:p w14:paraId="22EB74A8" w14:textId="77777777" w:rsidR="00742387" w:rsidRPr="00742387" w:rsidRDefault="00742387" w:rsidP="00742387">
      <w:pPr>
        <w:numPr>
          <w:ilvl w:val="1"/>
          <w:numId w:val="16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Responsive book listings.</w:t>
      </w:r>
    </w:p>
    <w:p w14:paraId="3DE70D93" w14:textId="77777777" w:rsidR="00742387" w:rsidRPr="00742387" w:rsidRDefault="00742387" w:rsidP="00742387">
      <w:pPr>
        <w:numPr>
          <w:ilvl w:val="1"/>
          <w:numId w:val="16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Cart functionality with real-time price calculation.</w:t>
      </w:r>
    </w:p>
    <w:p w14:paraId="64009140" w14:textId="77777777" w:rsidR="00742387" w:rsidRPr="00742387" w:rsidRDefault="00742387" w:rsidP="00742387">
      <w:pPr>
        <w:numPr>
          <w:ilvl w:val="1"/>
          <w:numId w:val="16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Category-based filtering.</w:t>
      </w:r>
    </w:p>
    <w:p w14:paraId="04D11DB8" w14:textId="77777777" w:rsidR="00742387" w:rsidRPr="00742387" w:rsidRDefault="00742387" w:rsidP="00742387">
      <w:pPr>
        <w:numPr>
          <w:ilvl w:val="0"/>
          <w:numId w:val="16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[GitHub Project Link]</w:t>
      </w:r>
    </w:p>
    <w:p w14:paraId="656DCAAC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2. Medical Appointment Booking System</w:t>
      </w:r>
    </w:p>
    <w:p w14:paraId="4005167B" w14:textId="77777777" w:rsidR="00742387" w:rsidRPr="00742387" w:rsidRDefault="00742387" w:rsidP="00742387">
      <w:pPr>
        <w:numPr>
          <w:ilvl w:val="0"/>
          <w:numId w:val="17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Tech Stack:</w:t>
      </w:r>
      <w:r w:rsidRPr="00742387">
        <w:rPr>
          <w:rFonts w:cstheme="minorHAnsi"/>
          <w:lang w:val="en-GB"/>
        </w:rPr>
        <w:t> React.js, CSS Modules</w:t>
      </w:r>
    </w:p>
    <w:p w14:paraId="1E3C390A" w14:textId="77777777" w:rsidR="00742387" w:rsidRPr="00742387" w:rsidRDefault="00742387" w:rsidP="00742387">
      <w:pPr>
        <w:numPr>
          <w:ilvl w:val="0"/>
          <w:numId w:val="17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Features:</w:t>
      </w:r>
    </w:p>
    <w:p w14:paraId="0764EBA2" w14:textId="77777777" w:rsidR="00742387" w:rsidRPr="00742387" w:rsidRDefault="00742387" w:rsidP="00742387">
      <w:pPr>
        <w:numPr>
          <w:ilvl w:val="1"/>
          <w:numId w:val="17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User-friendly booking interface.</w:t>
      </w:r>
    </w:p>
    <w:p w14:paraId="45B065C4" w14:textId="77777777" w:rsidR="00742387" w:rsidRPr="00742387" w:rsidRDefault="00742387" w:rsidP="00742387">
      <w:pPr>
        <w:numPr>
          <w:ilvl w:val="1"/>
          <w:numId w:val="17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Email notifications for appointments.</w:t>
      </w:r>
    </w:p>
    <w:p w14:paraId="1B3CE7B9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pict w14:anchorId="6967733A">
          <v:rect id="_x0000_i1031" style="width:0;height:.75pt" o:hralign="center" o:hrstd="t" o:hrnoshade="t" o:hr="t" fillcolor="#f8faff" stroked="f"/>
        </w:pict>
      </w:r>
    </w:p>
    <w:p w14:paraId="0A925DAE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Technical Skills</w:t>
      </w:r>
    </w:p>
    <w:p w14:paraId="2C209BE7" w14:textId="77777777" w:rsidR="00742387" w:rsidRPr="00742387" w:rsidRDefault="00742387" w:rsidP="00742387">
      <w:pPr>
        <w:numPr>
          <w:ilvl w:val="0"/>
          <w:numId w:val="18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Languages:</w:t>
      </w:r>
      <w:r w:rsidRPr="00742387">
        <w:rPr>
          <w:rFonts w:cstheme="minorHAnsi"/>
          <w:lang w:val="en-GB"/>
        </w:rPr>
        <w:t> HTML5, CSS3, JavaScript (ES6+)</w:t>
      </w:r>
    </w:p>
    <w:p w14:paraId="7A09AF87" w14:textId="77777777" w:rsidR="00742387" w:rsidRPr="00742387" w:rsidRDefault="00742387" w:rsidP="00742387">
      <w:pPr>
        <w:numPr>
          <w:ilvl w:val="0"/>
          <w:numId w:val="18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Frameworks/Libraries:</w:t>
      </w:r>
      <w:r w:rsidRPr="00742387">
        <w:rPr>
          <w:rFonts w:cstheme="minorHAnsi"/>
          <w:lang w:val="en-GB"/>
        </w:rPr>
        <w:t xml:space="preserve"> React.js, Bootstrap, </w:t>
      </w:r>
      <w:proofErr w:type="spellStart"/>
      <w:r w:rsidRPr="00742387">
        <w:rPr>
          <w:rFonts w:cstheme="minorHAnsi"/>
          <w:lang w:val="en-GB"/>
        </w:rPr>
        <w:t>TailwindCSS</w:t>
      </w:r>
      <w:proofErr w:type="spellEnd"/>
    </w:p>
    <w:p w14:paraId="609FBA3D" w14:textId="77777777" w:rsidR="00742387" w:rsidRPr="00742387" w:rsidRDefault="00742387" w:rsidP="00742387">
      <w:pPr>
        <w:numPr>
          <w:ilvl w:val="0"/>
          <w:numId w:val="18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Tools:</w:t>
      </w:r>
      <w:r w:rsidRPr="00742387">
        <w:rPr>
          <w:rFonts w:cstheme="minorHAnsi"/>
          <w:lang w:val="en-GB"/>
        </w:rPr>
        <w:t> Git, GitHub, VS Code, Figma (Basic)</w:t>
      </w:r>
    </w:p>
    <w:p w14:paraId="6AB89B16" w14:textId="77777777" w:rsidR="00742387" w:rsidRPr="00742387" w:rsidRDefault="00742387" w:rsidP="00742387">
      <w:pPr>
        <w:numPr>
          <w:ilvl w:val="0"/>
          <w:numId w:val="18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Additional Skills:</w:t>
      </w:r>
    </w:p>
    <w:p w14:paraId="47228E88" w14:textId="77777777" w:rsidR="00742387" w:rsidRPr="00742387" w:rsidRDefault="00742387" w:rsidP="00742387">
      <w:pPr>
        <w:numPr>
          <w:ilvl w:val="1"/>
          <w:numId w:val="18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Responsive Design</w:t>
      </w:r>
    </w:p>
    <w:p w14:paraId="13C2D4B2" w14:textId="77777777" w:rsidR="00742387" w:rsidRPr="00742387" w:rsidRDefault="00742387" w:rsidP="00742387">
      <w:pPr>
        <w:numPr>
          <w:ilvl w:val="1"/>
          <w:numId w:val="18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 xml:space="preserve">Performance </w:t>
      </w:r>
      <w:proofErr w:type="spellStart"/>
      <w:r w:rsidRPr="00742387">
        <w:rPr>
          <w:rFonts w:cstheme="minorHAnsi"/>
          <w:lang w:val="en-GB"/>
        </w:rPr>
        <w:t>Optimizati</w:t>
      </w:r>
      <w:proofErr w:type="spellEnd"/>
    </w:p>
    <w:p w14:paraId="75255551" w14:textId="426555F9" w:rsidR="00B51D1B" w:rsidRDefault="00B51D1B" w:rsidP="006E1507">
      <w:pPr>
        <w:rPr>
          <w:rFonts w:cstheme="minorHAnsi"/>
          <w:rtl/>
          <w:lang w:val="en-GB"/>
        </w:rPr>
      </w:pPr>
    </w:p>
    <w:p w14:paraId="5F958E1E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Certifications &amp; Courses</w:t>
      </w:r>
    </w:p>
    <w:p w14:paraId="077A0A8A" w14:textId="582DD9B7" w:rsidR="00742387" w:rsidRPr="00742387" w:rsidRDefault="00742387" w:rsidP="00742387">
      <w:pPr>
        <w:numPr>
          <w:ilvl w:val="0"/>
          <w:numId w:val="19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Front-End Web Development Certification</w:t>
      </w:r>
      <w:r w:rsidRPr="00742387">
        <w:rPr>
          <w:rFonts w:cstheme="minorHAnsi"/>
          <w:lang w:val="en-GB"/>
        </w:rPr>
        <w:t> </w:t>
      </w:r>
      <w:proofErr w:type="gramStart"/>
      <w:r w:rsidRPr="00742387">
        <w:rPr>
          <w:rFonts w:cstheme="minorHAnsi"/>
          <w:lang w:val="en-GB"/>
        </w:rPr>
        <w:t>(</w:t>
      </w:r>
      <w:r>
        <w:rPr>
          <w:rFonts w:cstheme="minorHAnsi"/>
          <w:lang w:val="en-GB"/>
        </w:rPr>
        <w:t xml:space="preserve"> NTI</w:t>
      </w:r>
      <w:proofErr w:type="gramEnd"/>
      <w:r>
        <w:rPr>
          <w:rFonts w:cstheme="minorHAnsi"/>
          <w:lang w:val="en-GB"/>
        </w:rPr>
        <w:t xml:space="preserve"> </w:t>
      </w:r>
      <w:r w:rsidRPr="00742387">
        <w:rPr>
          <w:rFonts w:cstheme="minorHAnsi"/>
          <w:lang w:val="en-GB"/>
        </w:rPr>
        <w:t>).</w:t>
      </w:r>
    </w:p>
    <w:p w14:paraId="6FF315D0" w14:textId="77777777" w:rsidR="00742387" w:rsidRPr="00742387" w:rsidRDefault="00742387" w:rsidP="00742387">
      <w:pPr>
        <w:numPr>
          <w:ilvl w:val="0"/>
          <w:numId w:val="19"/>
        </w:num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Advanced JavaScript Course (Udemy).</w:t>
      </w:r>
    </w:p>
    <w:p w14:paraId="5B98C9EB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pict w14:anchorId="0080930A">
          <v:rect id="_x0000_i1039" style="width:0;height:.75pt" o:hralign="center" o:hrstd="t" o:hrnoshade="t" o:hr="t" fillcolor="#f8faff" stroked="f"/>
        </w:pict>
      </w:r>
    </w:p>
    <w:p w14:paraId="0F8711DE" w14:textId="77777777" w:rsidR="00742387" w:rsidRPr="00742387" w:rsidRDefault="00742387" w:rsidP="00742387">
      <w:pPr>
        <w:rPr>
          <w:rFonts w:cstheme="minorHAnsi"/>
          <w:lang w:val="en-GB"/>
        </w:rPr>
      </w:pPr>
      <w:r w:rsidRPr="00742387">
        <w:rPr>
          <w:rFonts w:cstheme="minorHAnsi"/>
          <w:b/>
          <w:bCs/>
          <w:lang w:val="en-GB"/>
        </w:rPr>
        <w:t>Languages</w:t>
      </w:r>
    </w:p>
    <w:p w14:paraId="4BC52ECA" w14:textId="77777777" w:rsidR="00742387" w:rsidRPr="00742387" w:rsidRDefault="00742387" w:rsidP="00742387">
      <w:pPr>
        <w:numPr>
          <w:ilvl w:val="0"/>
          <w:numId w:val="20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Arabic (Native).</w:t>
      </w:r>
    </w:p>
    <w:p w14:paraId="66A0DD9D" w14:textId="77777777" w:rsidR="00742387" w:rsidRPr="00742387" w:rsidRDefault="00742387" w:rsidP="00742387">
      <w:pPr>
        <w:numPr>
          <w:ilvl w:val="0"/>
          <w:numId w:val="20"/>
        </w:numPr>
        <w:rPr>
          <w:rFonts w:cstheme="minorHAnsi"/>
          <w:lang w:val="en-GB"/>
        </w:rPr>
      </w:pPr>
      <w:r w:rsidRPr="00742387">
        <w:rPr>
          <w:rFonts w:cstheme="minorHAnsi"/>
          <w:lang w:val="en-GB"/>
        </w:rPr>
        <w:t>English (Fluent - Written &amp; Spoken).</w:t>
      </w:r>
    </w:p>
    <w:p w14:paraId="5B9A595D" w14:textId="77777777" w:rsidR="00742387" w:rsidRDefault="00742387" w:rsidP="006E1507">
      <w:pPr>
        <w:rPr>
          <w:rFonts w:cstheme="minorHAnsi"/>
          <w:rtl/>
          <w:lang w:val="en-GB"/>
        </w:rPr>
      </w:pPr>
    </w:p>
    <w:p w14:paraId="62975AE0" w14:textId="75CF527F" w:rsidR="005E588F" w:rsidRDefault="005E588F" w:rsidP="005E588F">
      <w:pPr>
        <w:pStyle w:val="Heading1"/>
        <w:rPr>
          <w:rFonts w:asciiTheme="minorHAnsi" w:eastAsiaTheme="minorHAnsi" w:hAnsiTheme="minorHAnsi" w:cstheme="minorHAnsi"/>
          <w:b w:val="0"/>
          <w:caps w:val="0"/>
          <w:color w:val="595959" w:themeColor="text1" w:themeTint="A6"/>
          <w:sz w:val="22"/>
          <w:szCs w:val="22"/>
          <w:rtl/>
          <w:lang w:val="en-GB" w:bidi="ar-EG"/>
        </w:rPr>
      </w:pPr>
    </w:p>
    <w:p w14:paraId="3372F8F6" w14:textId="77777777" w:rsidR="00742387" w:rsidRDefault="00742387" w:rsidP="005E588F">
      <w:pPr>
        <w:pStyle w:val="Heading1"/>
        <w:rPr>
          <w:rFonts w:asciiTheme="minorHAnsi" w:eastAsiaTheme="minorHAnsi" w:hAnsiTheme="minorHAnsi" w:cstheme="minorHAnsi"/>
          <w:b w:val="0"/>
          <w:caps w:val="0"/>
          <w:color w:val="595959" w:themeColor="text1" w:themeTint="A6"/>
          <w:sz w:val="22"/>
          <w:szCs w:val="22"/>
          <w:rtl/>
          <w:lang w:val="en-GB" w:bidi="ar-EG"/>
        </w:rPr>
      </w:pPr>
    </w:p>
    <w:p w14:paraId="2AF5DE13" w14:textId="77777777" w:rsidR="00742387" w:rsidRDefault="00742387" w:rsidP="005E588F">
      <w:pPr>
        <w:pStyle w:val="Heading1"/>
        <w:rPr>
          <w:rFonts w:asciiTheme="minorHAnsi" w:eastAsiaTheme="minorHAnsi" w:hAnsiTheme="minorHAnsi" w:cstheme="minorHAnsi" w:hint="cs"/>
          <w:b w:val="0"/>
          <w:caps w:val="0"/>
          <w:color w:val="595959" w:themeColor="text1" w:themeTint="A6"/>
          <w:sz w:val="22"/>
          <w:szCs w:val="22"/>
          <w:rtl/>
          <w:lang w:val="en-GB" w:bidi="ar-EG"/>
        </w:rPr>
      </w:pPr>
    </w:p>
    <w:p w14:paraId="4A205453" w14:textId="77777777" w:rsidR="005E588F" w:rsidRPr="00296A8C" w:rsidRDefault="005E588F" w:rsidP="006E1507">
      <w:pPr>
        <w:rPr>
          <w:rFonts w:cstheme="minorHAnsi"/>
          <w:lang w:val="en-GB"/>
        </w:rPr>
      </w:pPr>
    </w:p>
    <w:sectPr w:rsidR="005E588F" w:rsidRPr="00296A8C" w:rsidSect="007138F7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2022" w14:textId="77777777" w:rsidR="00803ED2" w:rsidRDefault="00803ED2" w:rsidP="0068194B">
      <w:r>
        <w:separator/>
      </w:r>
    </w:p>
    <w:p w14:paraId="051BB2DD" w14:textId="77777777" w:rsidR="00803ED2" w:rsidRDefault="00803ED2"/>
    <w:p w14:paraId="12A97B17" w14:textId="77777777" w:rsidR="00803ED2" w:rsidRDefault="00803ED2"/>
  </w:endnote>
  <w:endnote w:type="continuationSeparator" w:id="0">
    <w:p w14:paraId="6248F6F6" w14:textId="77777777" w:rsidR="00803ED2" w:rsidRDefault="00803ED2" w:rsidP="0068194B">
      <w:r>
        <w:continuationSeparator/>
      </w:r>
    </w:p>
    <w:p w14:paraId="24372C96" w14:textId="77777777" w:rsidR="00803ED2" w:rsidRDefault="00803ED2"/>
    <w:p w14:paraId="73B63B93" w14:textId="77777777" w:rsidR="00803ED2" w:rsidRDefault="00803E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A27FB" w14:textId="77777777" w:rsidR="002B2958" w:rsidRDefault="002B2958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7138F7"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3ADC" w14:textId="77777777" w:rsidR="00803ED2" w:rsidRDefault="00803ED2" w:rsidP="0068194B">
      <w:r>
        <w:separator/>
      </w:r>
    </w:p>
    <w:p w14:paraId="2862D90C" w14:textId="77777777" w:rsidR="00803ED2" w:rsidRDefault="00803ED2"/>
    <w:p w14:paraId="732D7401" w14:textId="77777777" w:rsidR="00803ED2" w:rsidRDefault="00803ED2"/>
  </w:footnote>
  <w:footnote w:type="continuationSeparator" w:id="0">
    <w:p w14:paraId="68243990" w14:textId="77777777" w:rsidR="00803ED2" w:rsidRDefault="00803ED2" w:rsidP="0068194B">
      <w:r>
        <w:continuationSeparator/>
      </w:r>
    </w:p>
    <w:p w14:paraId="50C127DF" w14:textId="77777777" w:rsidR="00803ED2" w:rsidRDefault="00803ED2"/>
    <w:p w14:paraId="1D2378B2" w14:textId="77777777" w:rsidR="00803ED2" w:rsidRDefault="00803E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FDA0" w14:textId="77777777" w:rsidR="00236D54" w:rsidRPr="007138F7" w:rsidRDefault="00F476C4" w:rsidP="005A1B10">
    <w:pPr>
      <w:pStyle w:val="Header"/>
      <w:rPr>
        <w:lang w:val="en-GB"/>
      </w:rPr>
    </w:pPr>
    <w:r w:rsidRPr="007138F7">
      <w:rPr>
        <w:noProof/>
        <w:lang w:val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7387117" wp14:editId="4B5773F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24710FD4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2CB4A6F"/>
    <w:multiLevelType w:val="multilevel"/>
    <w:tmpl w:val="B13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607AE"/>
    <w:multiLevelType w:val="multilevel"/>
    <w:tmpl w:val="B578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04448"/>
    <w:multiLevelType w:val="multilevel"/>
    <w:tmpl w:val="6BB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0D06B17"/>
    <w:multiLevelType w:val="multilevel"/>
    <w:tmpl w:val="3D4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93E21"/>
    <w:multiLevelType w:val="multilevel"/>
    <w:tmpl w:val="8D3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77B315B"/>
    <w:multiLevelType w:val="multilevel"/>
    <w:tmpl w:val="701A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E5A29"/>
    <w:multiLevelType w:val="multilevel"/>
    <w:tmpl w:val="3C3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823087">
    <w:abstractNumId w:val="9"/>
  </w:num>
  <w:num w:numId="2" w16cid:durableId="1648313420">
    <w:abstractNumId w:val="8"/>
  </w:num>
  <w:num w:numId="3" w16cid:durableId="1462074894">
    <w:abstractNumId w:val="7"/>
  </w:num>
  <w:num w:numId="4" w16cid:durableId="1192497509">
    <w:abstractNumId w:val="6"/>
  </w:num>
  <w:num w:numId="5" w16cid:durableId="132260640">
    <w:abstractNumId w:val="13"/>
  </w:num>
  <w:num w:numId="6" w16cid:durableId="1576162575">
    <w:abstractNumId w:val="3"/>
  </w:num>
  <w:num w:numId="7" w16cid:durableId="2098281951">
    <w:abstractNumId w:val="14"/>
  </w:num>
  <w:num w:numId="8" w16cid:durableId="911084065">
    <w:abstractNumId w:val="2"/>
  </w:num>
  <w:num w:numId="9" w16cid:durableId="1679383581">
    <w:abstractNumId w:val="17"/>
  </w:num>
  <w:num w:numId="10" w16cid:durableId="1084691479">
    <w:abstractNumId w:val="5"/>
  </w:num>
  <w:num w:numId="11" w16cid:durableId="911083675">
    <w:abstractNumId w:val="4"/>
  </w:num>
  <w:num w:numId="12" w16cid:durableId="370226762">
    <w:abstractNumId w:val="1"/>
  </w:num>
  <w:num w:numId="13" w16cid:durableId="1437677557">
    <w:abstractNumId w:val="0"/>
  </w:num>
  <w:num w:numId="14" w16cid:durableId="54282841">
    <w:abstractNumId w:val="12"/>
  </w:num>
  <w:num w:numId="15" w16cid:durableId="1560244971">
    <w:abstractNumId w:val="19"/>
  </w:num>
  <w:num w:numId="16" w16cid:durableId="657850766">
    <w:abstractNumId w:val="15"/>
  </w:num>
  <w:num w:numId="17" w16cid:durableId="862012666">
    <w:abstractNumId w:val="16"/>
  </w:num>
  <w:num w:numId="18" w16cid:durableId="1821269760">
    <w:abstractNumId w:val="18"/>
  </w:num>
  <w:num w:numId="19" w16cid:durableId="199124845">
    <w:abstractNumId w:val="10"/>
  </w:num>
  <w:num w:numId="20" w16cid:durableId="1982150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8C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07C4"/>
    <w:rsid w:val="00294998"/>
    <w:rsid w:val="00296A8C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81ED2"/>
    <w:rsid w:val="005A0F26"/>
    <w:rsid w:val="005A1B10"/>
    <w:rsid w:val="005A6850"/>
    <w:rsid w:val="005B1B1B"/>
    <w:rsid w:val="005C5932"/>
    <w:rsid w:val="005D3CA7"/>
    <w:rsid w:val="005D4CC1"/>
    <w:rsid w:val="005E588F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602"/>
    <w:rsid w:val="00712D8B"/>
    <w:rsid w:val="007138F7"/>
    <w:rsid w:val="007273B7"/>
    <w:rsid w:val="00733E0A"/>
    <w:rsid w:val="00742387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03ED2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336E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D4EE8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413B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32A19"/>
  <w15:chartTrackingRefBased/>
  <w15:docId w15:val="{26C5A312-8758-4447-8E1B-54102C9D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GB%7bB941E98C-63C8-4BF2-B217-EAF902E4819B%7d\%7b55B48CBC-6B71-448A-8C12-7F62CBBD86C7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7510EFBDD9472A9F6C8F003F99D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058B0-D672-4C5B-A6D0-652729B775EA}"/>
      </w:docPartPr>
      <w:docPartBody>
        <w:p w:rsidR="00DA629F" w:rsidRDefault="00DA629F">
          <w:pPr>
            <w:pStyle w:val="D97510EFBDD9472A9F6C8F003F99D7DE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4B16895CD6354127BD03A8AF025F3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24046-2B00-4730-95F2-03A3E00C2583}"/>
      </w:docPartPr>
      <w:docPartBody>
        <w:p w:rsidR="00DA629F" w:rsidRDefault="00DA629F">
          <w:pPr>
            <w:pStyle w:val="4B16895CD6354127BD03A8AF025F39C1"/>
          </w:pPr>
          <w:r w:rsidRPr="007138F7">
            <w:rPr>
              <w:lang w:bidi="en-GB"/>
            </w:rPr>
            <w:t>Education</w:t>
          </w:r>
        </w:p>
      </w:docPartBody>
    </w:docPart>
    <w:docPart>
      <w:docPartPr>
        <w:name w:val="42788BE4BD434587831E46F5B0B83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F16CB-2B8D-42BA-962C-7A1E30A90201}"/>
      </w:docPartPr>
      <w:docPartBody>
        <w:p w:rsidR="00DA629F" w:rsidRDefault="00DA629F">
          <w:pPr>
            <w:pStyle w:val="42788BE4BD434587831E46F5B0B831CF"/>
          </w:pPr>
          <w:r w:rsidRPr="007138F7">
            <w:rPr>
              <w:lang w:bidi="en-GB"/>
            </w:rPr>
            <w:t>Year</w:t>
          </w:r>
        </w:p>
      </w:docPartBody>
    </w:docPart>
    <w:docPart>
      <w:docPartPr>
        <w:name w:val="1FD4C0581AD544EE80777775BBD39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C6BD0-5B0C-473A-9295-AAEE1821F328}"/>
      </w:docPartPr>
      <w:docPartBody>
        <w:p w:rsidR="00DA629F" w:rsidRDefault="00DA629F">
          <w:pPr>
            <w:pStyle w:val="1FD4C0581AD544EE80777775BBD39741"/>
          </w:pPr>
          <w:r w:rsidRPr="007138F7">
            <w:rPr>
              <w:lang w:bidi="en-GB"/>
            </w:rPr>
            <w:t>Skills</w:t>
          </w:r>
        </w:p>
      </w:docPartBody>
    </w:docPart>
    <w:docPart>
      <w:docPartPr>
        <w:name w:val="E1DC12DCB12D4A0BA299FB634B997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A125B-DC90-41CA-8571-332815F29DDF}"/>
      </w:docPartPr>
      <w:docPartBody>
        <w:p w:rsidR="00DA629F" w:rsidRDefault="00DA629F">
          <w:pPr>
            <w:pStyle w:val="E1DC12DCB12D4A0BA299FB634B9975CF"/>
          </w:pPr>
          <w:r w:rsidRPr="007138F7">
            <w:rPr>
              <w:lang w:bidi="en-GB"/>
            </w:rPr>
            <w:t>List one of your strengths</w:t>
          </w:r>
        </w:p>
      </w:docPartBody>
    </w:docPart>
    <w:docPart>
      <w:docPartPr>
        <w:name w:val="6B9208E9E70542B9A5088770AFCBA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08128-4945-4AD2-9C30-A4EA6DA51865}"/>
      </w:docPartPr>
      <w:docPartBody>
        <w:p w:rsidR="00DA629F" w:rsidRDefault="00DA629F">
          <w:pPr>
            <w:pStyle w:val="6B9208E9E70542B9A5088770AFCBA84E"/>
          </w:pPr>
          <w:r w:rsidRPr="007138F7">
            <w:rPr>
              <w:lang w:bidi="en-GB"/>
            </w:rPr>
            <w:t>List one of your strengths</w:t>
          </w:r>
        </w:p>
      </w:docPartBody>
    </w:docPart>
    <w:docPart>
      <w:docPartPr>
        <w:name w:val="7177F9E9F6AF4C80AF6EF1296FB7B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BD97F-1A8A-42F9-BE4A-1F00693E16E2}"/>
      </w:docPartPr>
      <w:docPartBody>
        <w:p w:rsidR="00DA629F" w:rsidRDefault="00DA629F">
          <w:pPr>
            <w:pStyle w:val="7177F9E9F6AF4C80AF6EF1296FB7B9F3"/>
          </w:pPr>
          <w:r w:rsidRPr="007138F7">
            <w:rPr>
              <w:lang w:bidi="en-GB"/>
            </w:rPr>
            <w:t>List one of your strengths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AA"/>
    <w:rsid w:val="00731856"/>
    <w:rsid w:val="009372AA"/>
    <w:rsid w:val="00BD4EE8"/>
    <w:rsid w:val="00DA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0B107C8A7B403A97CF5DD195A822CE">
    <w:name w:val="FC0B107C8A7B403A97CF5DD195A822CE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1C3A77A252424F0DBDA8F05DB1F3CE15">
    <w:name w:val="1C3A77A252424F0DBDA8F05DB1F3CE15"/>
  </w:style>
  <w:style w:type="paragraph" w:customStyle="1" w:styleId="749C871074C84C9B94565EB77A59C87B">
    <w:name w:val="749C871074C84C9B94565EB77A59C87B"/>
  </w:style>
  <w:style w:type="paragraph" w:customStyle="1" w:styleId="D97510EFBDD9472A9F6C8F003F99D7DE">
    <w:name w:val="D97510EFBDD9472A9F6C8F003F99D7DE"/>
  </w:style>
  <w:style w:type="paragraph" w:customStyle="1" w:styleId="AA329AFC3556431498240BC7FA036A36">
    <w:name w:val="AA329AFC3556431498240BC7FA036A36"/>
  </w:style>
  <w:style w:type="paragraph" w:customStyle="1" w:styleId="F7E15BD5A8844042ABB1C91732655F77">
    <w:name w:val="F7E15BD5A8844042ABB1C91732655F77"/>
  </w:style>
  <w:style w:type="paragraph" w:customStyle="1" w:styleId="1F14D869AE5F4B39AEF6DC2A7095A1CD">
    <w:name w:val="1F14D869AE5F4B39AEF6DC2A7095A1CD"/>
  </w:style>
  <w:style w:type="paragraph" w:customStyle="1" w:styleId="7650E96196BD4D6AB509A4CA40406577">
    <w:name w:val="7650E96196BD4D6AB509A4CA40406577"/>
  </w:style>
  <w:style w:type="paragraph" w:customStyle="1" w:styleId="2618B8BE31F6475F808E1E82F0223DBE">
    <w:name w:val="2618B8BE31F6475F808E1E82F0223DBE"/>
  </w:style>
  <w:style w:type="paragraph" w:customStyle="1" w:styleId="C657D2DD69AC496E9CD64792C64D359D">
    <w:name w:val="C657D2DD69AC496E9CD64792C64D359D"/>
  </w:style>
  <w:style w:type="paragraph" w:customStyle="1" w:styleId="98C62E6F2CBB449C97DBBB1E488E17BB">
    <w:name w:val="98C62E6F2CBB449C97DBBB1E488E17BB"/>
  </w:style>
  <w:style w:type="paragraph" w:customStyle="1" w:styleId="871723A2F8CE4C1AA887FBF35F5532C9">
    <w:name w:val="871723A2F8CE4C1AA887FBF35F5532C9"/>
  </w:style>
  <w:style w:type="paragraph" w:customStyle="1" w:styleId="2533D1AC60B649799F6E8967FD9EF22D">
    <w:name w:val="2533D1AC60B649799F6E8967FD9EF22D"/>
  </w:style>
  <w:style w:type="paragraph" w:customStyle="1" w:styleId="B051217E940A4D54AEF526480EAD4D5B">
    <w:name w:val="B051217E940A4D54AEF526480EAD4D5B"/>
  </w:style>
  <w:style w:type="paragraph" w:customStyle="1" w:styleId="507A444A88434C1AB3AF71508DE33702">
    <w:name w:val="507A444A88434C1AB3AF71508DE33702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E21C1C760F574862B84F968E564FCFA7">
    <w:name w:val="E21C1C760F574862B84F968E564FCFA7"/>
  </w:style>
  <w:style w:type="paragraph" w:customStyle="1" w:styleId="453D1D33F082469E81D2424417F4B763">
    <w:name w:val="453D1D33F082469E81D2424417F4B763"/>
  </w:style>
  <w:style w:type="paragraph" w:customStyle="1" w:styleId="EA931DABDC084363B92B9E837AB2ED74">
    <w:name w:val="EA931DABDC084363B92B9E837AB2ED74"/>
  </w:style>
  <w:style w:type="paragraph" w:customStyle="1" w:styleId="CB33A44530EC43BAAD339C19C286F8B8">
    <w:name w:val="CB33A44530EC43BAAD339C19C286F8B8"/>
  </w:style>
  <w:style w:type="paragraph" w:customStyle="1" w:styleId="1AA6EB40A1EE4F3EB39D414D8367E0E8">
    <w:name w:val="1AA6EB40A1EE4F3EB39D414D8367E0E8"/>
  </w:style>
  <w:style w:type="paragraph" w:customStyle="1" w:styleId="2D660DD90EAE47DF96DF2A6E3DC21F43">
    <w:name w:val="2D660DD90EAE47DF96DF2A6E3DC21F43"/>
  </w:style>
  <w:style w:type="paragraph" w:customStyle="1" w:styleId="401E7E689D524C08BFB3B20827892882">
    <w:name w:val="401E7E689D524C08BFB3B20827892882"/>
  </w:style>
  <w:style w:type="paragraph" w:customStyle="1" w:styleId="4B16895CD6354127BD03A8AF025F39C1">
    <w:name w:val="4B16895CD6354127BD03A8AF025F39C1"/>
  </w:style>
  <w:style w:type="paragraph" w:customStyle="1" w:styleId="A391BE83B5C64EFBB80CE8CD5042EE2D">
    <w:name w:val="A391BE83B5C64EFBB80CE8CD5042EE2D"/>
  </w:style>
  <w:style w:type="paragraph" w:customStyle="1" w:styleId="42788BE4BD434587831E46F5B0B831CF">
    <w:name w:val="42788BE4BD434587831E46F5B0B831CF"/>
  </w:style>
  <w:style w:type="paragraph" w:customStyle="1" w:styleId="C86EF352076A468E9BAD956B8853D962">
    <w:name w:val="C86EF352076A468E9BAD956B8853D962"/>
  </w:style>
  <w:style w:type="paragraph" w:customStyle="1" w:styleId="CAC6246D9356452998574F2B29D6557A">
    <w:name w:val="CAC6246D9356452998574F2B29D6557A"/>
  </w:style>
  <w:style w:type="paragraph" w:customStyle="1" w:styleId="B11456C86A67440D949F8BA56479E166">
    <w:name w:val="B11456C86A67440D949F8BA56479E166"/>
  </w:style>
  <w:style w:type="paragraph" w:customStyle="1" w:styleId="7AA1BBA4F35549F59B1D423A1509D7DE">
    <w:name w:val="7AA1BBA4F35549F59B1D423A1509D7DE"/>
  </w:style>
  <w:style w:type="paragraph" w:customStyle="1" w:styleId="A60318EC315545A481A564E71EC940E9">
    <w:name w:val="A60318EC315545A481A564E71EC940E9"/>
  </w:style>
  <w:style w:type="paragraph" w:customStyle="1" w:styleId="FB4AF1E8C9A84377B05F2B5F226CA118">
    <w:name w:val="FB4AF1E8C9A84377B05F2B5F226CA118"/>
  </w:style>
  <w:style w:type="paragraph" w:customStyle="1" w:styleId="3A0657BD0318450B840F96E19FAE66D9">
    <w:name w:val="3A0657BD0318450B840F96E19FAE66D9"/>
  </w:style>
  <w:style w:type="paragraph" w:customStyle="1" w:styleId="ED7FC37ECB734E628191208EC0679E4A">
    <w:name w:val="ED7FC37ECB734E628191208EC0679E4A"/>
  </w:style>
  <w:style w:type="paragraph" w:customStyle="1" w:styleId="1FD4C0581AD544EE80777775BBD39741">
    <w:name w:val="1FD4C0581AD544EE80777775BBD39741"/>
  </w:style>
  <w:style w:type="paragraph" w:customStyle="1" w:styleId="2F238DA2485948E9BC63C98851DCAE10">
    <w:name w:val="2F238DA2485948E9BC63C98851DCAE10"/>
  </w:style>
  <w:style w:type="paragraph" w:customStyle="1" w:styleId="0D4FCFF114124BD39594ACDC4FEAE57E">
    <w:name w:val="0D4FCFF114124BD39594ACDC4FEAE57E"/>
  </w:style>
  <w:style w:type="paragraph" w:customStyle="1" w:styleId="102BE617B6344177BEC5FD8069EDFBFC">
    <w:name w:val="102BE617B6344177BEC5FD8069EDFBFC"/>
  </w:style>
  <w:style w:type="paragraph" w:customStyle="1" w:styleId="247D42BA34DC4EECAC1ACA225F871A04">
    <w:name w:val="247D42BA34DC4EECAC1ACA225F871A04"/>
  </w:style>
  <w:style w:type="paragraph" w:customStyle="1" w:styleId="9984B5B93D33477B85507C4FA8642513">
    <w:name w:val="9984B5B93D33477B85507C4FA8642513"/>
  </w:style>
  <w:style w:type="paragraph" w:customStyle="1" w:styleId="4A070F7E3852412BA5366A4D53A1542C">
    <w:name w:val="4A070F7E3852412BA5366A4D53A1542C"/>
  </w:style>
  <w:style w:type="paragraph" w:customStyle="1" w:styleId="BBF877A5D2BD44EEBF258E8C5FC9DC87">
    <w:name w:val="BBF877A5D2BD44EEBF258E8C5FC9DC87"/>
  </w:style>
  <w:style w:type="paragraph" w:customStyle="1" w:styleId="5CE26E82ACA4455080AEEE17F04A23D6">
    <w:name w:val="5CE26E82ACA4455080AEEE17F04A23D6"/>
    <w:rsid w:val="009372AA"/>
  </w:style>
  <w:style w:type="paragraph" w:customStyle="1" w:styleId="A1A973E7C2CF4A3AAFC86D689B8E6024">
    <w:name w:val="A1A973E7C2CF4A3AAFC86D689B8E6024"/>
    <w:rsid w:val="009372AA"/>
  </w:style>
  <w:style w:type="paragraph" w:customStyle="1" w:styleId="6BFE9BA0AA574AB0AA777329222CBFD9">
    <w:name w:val="6BFE9BA0AA574AB0AA777329222CBFD9"/>
    <w:rsid w:val="009372AA"/>
  </w:style>
  <w:style w:type="paragraph" w:customStyle="1" w:styleId="3CCEFEF5B30048BDAB21643F21A929CC">
    <w:name w:val="3CCEFEF5B30048BDAB21643F21A929CC"/>
    <w:rsid w:val="009372AA"/>
  </w:style>
  <w:style w:type="paragraph" w:customStyle="1" w:styleId="DEC74EBF81094064BF9DB7C9337625F9">
    <w:name w:val="DEC74EBF81094064BF9DB7C9337625F9"/>
    <w:rsid w:val="009372AA"/>
  </w:style>
  <w:style w:type="paragraph" w:customStyle="1" w:styleId="683D94B2D231422BA0DFC6012C27DFC8">
    <w:name w:val="683D94B2D231422BA0DFC6012C27DFC8"/>
  </w:style>
  <w:style w:type="paragraph" w:customStyle="1" w:styleId="D7838A3A354942F2BAE7738665574CB1">
    <w:name w:val="D7838A3A354942F2BAE7738665574CB1"/>
  </w:style>
  <w:style w:type="paragraph" w:customStyle="1" w:styleId="D4785743EC4B4FEA9B109E1F1C4115E8">
    <w:name w:val="D4785743EC4B4FEA9B109E1F1C4115E8"/>
  </w:style>
  <w:style w:type="paragraph" w:customStyle="1" w:styleId="E1DC12DCB12D4A0BA299FB634B9975CF">
    <w:name w:val="E1DC12DCB12D4A0BA299FB634B9975CF"/>
  </w:style>
  <w:style w:type="paragraph" w:customStyle="1" w:styleId="6B9208E9E70542B9A5088770AFCBA84E">
    <w:name w:val="6B9208E9E70542B9A5088770AFCBA84E"/>
  </w:style>
  <w:style w:type="paragraph" w:customStyle="1" w:styleId="7177F9E9F6AF4C80AF6EF1296FB7B9F3">
    <w:name w:val="7177F9E9F6AF4C80AF6EF1296FB7B9F3"/>
  </w:style>
  <w:style w:type="paragraph" w:customStyle="1" w:styleId="08A826E59FE24A7C9C7B4729563340BD">
    <w:name w:val="08A826E59FE24A7C9C7B4729563340BD"/>
  </w:style>
  <w:style w:type="paragraph" w:customStyle="1" w:styleId="795C1C1C1E684A6AB7A572F357CFA980">
    <w:name w:val="795C1C1C1E684A6AB7A572F357CFA9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{55B48CBC-6B71-448A-8C12-7F62CBBD86C7}tf16402488_win32</Template>
  <TotalTime>1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Youssef atef</cp:lastModifiedBy>
  <cp:revision>2</cp:revision>
  <dcterms:created xsi:type="dcterms:W3CDTF">2025-07-14T16:08:00Z</dcterms:created>
  <dcterms:modified xsi:type="dcterms:W3CDTF">2025-07-14T16:08:00Z</dcterms:modified>
  <cp:category/>
</cp:coreProperties>
</file>